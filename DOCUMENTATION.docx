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-372110</wp:posOffset>
                </wp:positionH>
                <wp:positionV relativeFrom="paragraph">
                  <wp:posOffset>-27305</wp:posOffset>
                </wp:positionV>
                <wp:extent cx="5765800" cy="8140700"/>
                <wp:effectExtent l="4445" t="4445" r="5715" b="82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0890" y="887095"/>
                          <a:ext cx="5765800" cy="814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ambria" w:hAnsi="Cambria"/>
                                <w:sz w:val="52"/>
                                <w:szCs w:val="52"/>
                              </w:rPr>
                              <w:t>SOFTWARE REQUIREMENTS SPECIFICATION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(</w:t>
                            </w:r>
                            <w:r>
                              <w:rPr>
                                <w:rFonts w:hint="default" w:ascii="Cambria" w:hAnsi="Cambria"/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SRS DOCUMENT</w:t>
                            </w:r>
                            <w:r>
                              <w:rPr>
                                <w:rFonts w:hint="default" w:ascii="Cambria" w:hAnsi="Cambria"/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  <w:t>FOR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44"/>
                                <w:szCs w:val="44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sz w:val="72"/>
                                <w:szCs w:val="72"/>
                              </w:rPr>
                              <w:t>&lt;NEXUS&gt;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sz w:val="72"/>
                                <w:szCs w:val="72"/>
                              </w:rPr>
                              <w:t>VER</w:t>
                            </w:r>
                            <w:r>
                              <w:rPr>
                                <w:rFonts w:hint="default" w:ascii="Cambria" w:hAnsi="Cambria"/>
                                <w:sz w:val="72"/>
                                <w:szCs w:val="72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Cambria" w:hAnsi="Cambria"/>
                                <w:sz w:val="72"/>
                                <w:szCs w:val="72"/>
                              </w:rPr>
                              <w:t>1.0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Cambria" w:hAnsi="Cambria"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ascii="Cascadia Code SemiBold" w:hAnsi="Cascadia Code SemiBold" w:cs="Cascadia Code SemiBol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Cascadia Code SemiBold" w:hAnsi="Cascadia Code SemiBold" w:cs="Cascadia Code SemiBold"/>
                                <w:sz w:val="32"/>
                                <w:szCs w:val="32"/>
                              </w:rPr>
                              <w:t>BY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  <w:t xml:space="preserve">    LEADER NAME</w:t>
                            </w:r>
                            <w: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  <w:t xml:space="preserve"> : RUDRAAKSHYA(20/ICS/056)</w:t>
                            </w:r>
                          </w:p>
                          <w:p>
                            <w:pP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  <w:t xml:space="preserve">    MEMBER NAME 1: VANSHIKA (20/BIT/041)</w:t>
                            </w:r>
                          </w:p>
                          <w:p>
                            <w:pP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Lucida Console" w:hAnsi="Lucida Console" w:cs="Lucida Console"/>
                                <w:sz w:val="32"/>
                                <w:szCs w:val="32"/>
                              </w:rPr>
                              <w:t xml:space="preserve">    MEMBER NAME 2: VAIBHAV  (20/ICS/075)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9.3pt;margin-top:-2.15pt;height:641pt;width:454pt;z-index:251660288;mso-width-relative:page;mso-height-relative:page;" fillcolor="#FFFFFF [3201]" filled="t" stroked="t" coordsize="21600,21600" o:gfxdata="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0HLyf2AAAAAsBAAAP&#10;AAAAAAAAAAEAIAAAACIAAABkcnMvZG93bnJldi54bWxQSwECFAAUAAAACACHTuJAdf1YnlECAADB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Cambria" w:hAnsi="Cambria"/>
                          <w:sz w:val="52"/>
                          <w:szCs w:val="52"/>
                        </w:rPr>
                      </w:pPr>
                      <w:r>
                        <w:rPr>
                          <w:rFonts w:ascii="Cambria" w:hAnsi="Cambria"/>
                          <w:sz w:val="52"/>
                          <w:szCs w:val="52"/>
                        </w:rPr>
                        <w:t>SOFTWARE REQUIREMENTS SPECIFICATION</w:t>
                      </w:r>
                    </w:p>
                    <w:p>
                      <w:pPr>
                        <w:jc w:val="center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>
                        <w:rPr>
                          <w:rFonts w:ascii="Cambria" w:hAnsi="Cambria"/>
                          <w:sz w:val="44"/>
                          <w:szCs w:val="44"/>
                        </w:rPr>
                        <w:t>(</w:t>
                      </w:r>
                      <w:r>
                        <w:rPr>
                          <w:rFonts w:hint="default" w:ascii="Cambria" w:hAnsi="Cambria"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44"/>
                          <w:szCs w:val="44"/>
                        </w:rPr>
                        <w:t>SRS DOCUMENT</w:t>
                      </w:r>
                      <w:r>
                        <w:rPr>
                          <w:rFonts w:hint="default" w:ascii="Cambria" w:hAnsi="Cambria"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44"/>
                          <w:szCs w:val="44"/>
                        </w:rPr>
                        <w:t>)</w:t>
                      </w:r>
                    </w:p>
                    <w:p>
                      <w:pPr>
                        <w:jc w:val="center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</w:p>
                    <w:p>
                      <w:pPr>
                        <w:jc w:val="center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  <w:r>
                        <w:rPr>
                          <w:rFonts w:ascii="Cambria" w:hAnsi="Cambria"/>
                          <w:sz w:val="44"/>
                          <w:szCs w:val="44"/>
                        </w:rPr>
                        <w:t>FOR</w:t>
                      </w:r>
                    </w:p>
                    <w:p>
                      <w:pPr>
                        <w:jc w:val="center"/>
                        <w:rPr>
                          <w:rFonts w:ascii="Cambria" w:hAnsi="Cambria"/>
                          <w:sz w:val="44"/>
                          <w:szCs w:val="44"/>
                        </w:rPr>
                      </w:pPr>
                    </w:p>
                    <w:p>
                      <w:pPr>
                        <w:jc w:val="center"/>
                        <w:rPr>
                          <w:rFonts w:ascii="Cambria" w:hAnsi="Cambria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sz w:val="72"/>
                          <w:szCs w:val="72"/>
                        </w:rPr>
                        <w:t>&lt;NEXUS&gt;</w:t>
                      </w:r>
                    </w:p>
                    <w:p>
                      <w:pPr>
                        <w:jc w:val="center"/>
                        <w:rPr>
                          <w:rFonts w:ascii="Cambria" w:hAnsi="Cambria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sz w:val="72"/>
                          <w:szCs w:val="72"/>
                        </w:rPr>
                        <w:t>VER</w:t>
                      </w:r>
                      <w:r>
                        <w:rPr>
                          <w:rFonts w:hint="default" w:ascii="Cambria" w:hAnsi="Cambria"/>
                          <w:sz w:val="72"/>
                          <w:szCs w:val="72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Cambria" w:hAnsi="Cambria"/>
                          <w:sz w:val="72"/>
                          <w:szCs w:val="72"/>
                        </w:rPr>
                        <w:t>1.0</w:t>
                      </w:r>
                    </w:p>
                    <w:p>
                      <w:pPr>
                        <w:jc w:val="center"/>
                        <w:rPr>
                          <w:rFonts w:ascii="Cambria" w:hAnsi="Cambria"/>
                          <w:sz w:val="32"/>
                          <w:szCs w:val="32"/>
                        </w:rPr>
                      </w:pPr>
                    </w:p>
                    <w:p>
                      <w:pPr>
                        <w:jc w:val="center"/>
                        <w:rPr>
                          <w:rFonts w:ascii="Cambria" w:hAnsi="Cambria"/>
                          <w:sz w:val="32"/>
                          <w:szCs w:val="32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ascii="Cascadia Code SemiBold" w:hAnsi="Cascadia Code SemiBold" w:cs="Cascadia Code SemiBold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Cascadia Code SemiBold" w:hAnsi="Cascadia Code SemiBold" w:cs="Cascadia Code SemiBold"/>
                          <w:sz w:val="32"/>
                          <w:szCs w:val="32"/>
                        </w:rPr>
                        <w:t>BY</w:t>
                      </w:r>
                    </w:p>
                    <w:p>
                      <w:pPr>
                        <w:jc w:val="center"/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</w:pPr>
                    </w:p>
                    <w:p>
                      <w:pPr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  <w:t xml:space="preserve">    LEADER NAME</w:t>
                      </w:r>
                      <w:r>
                        <w:rPr>
                          <w:rFonts w:hint="default" w:ascii="Lucida Console" w:hAnsi="Lucida Console" w:cs="Lucida Console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  <w:t xml:space="preserve"> : RUDRAAKSHYA(20/ICS/056)</w:t>
                      </w:r>
                    </w:p>
                    <w:p>
                      <w:pPr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  <w:t xml:space="preserve">    MEMBER NAME 1: VANSHIKA (20/BIT/041)</w:t>
                      </w:r>
                    </w:p>
                    <w:p>
                      <w:pPr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Lucida Console" w:hAnsi="Lucida Console" w:cs="Lucida Console"/>
                          <w:sz w:val="32"/>
                          <w:szCs w:val="32"/>
                        </w:rPr>
                        <w:t xml:space="preserve">    MEMBER NAME 2: VAIBHAV  (20/ICS/075)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margin-left:0pt;margin-top:3pt;height:453.4pt;width:612.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6" o:title="未标题-1"/>
            <o:lock v:ext="edit" grouping="f" rotation="f" text="f" aspectratio="t"/>
          </v:shape>
        </w:pict>
      </w:r>
    </w:p>
    <w:p>
      <w:pPr>
        <w:rPr>
          <w:rFonts w:hint="default" w:ascii="Lucida Console" w:hAnsi="Lucida Console" w:cs="Lucida Console"/>
          <w:b/>
          <w:bCs/>
          <w:i w:val="0"/>
          <w:iCs w:val="0"/>
          <w:sz w:val="40"/>
          <w:szCs w:val="4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  <w:r>
        <w:pict>
          <v:rect id="_x0000_s1027" o:spid="_x0000_s1027" o:spt="1" style="position:absolute;left:0pt;margin-left:219.35pt;margin-top:671.2pt;height:54pt;width:134.45pt;z-index:251661312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 style="mso-fit-shape-to-text:t;">
              <w:txbxContent>
                <w:p>
                  <w:pPr>
                    <w:rPr>
                      <w:rFonts w:hint="default"/>
                    </w:rPr>
                  </w:pPr>
                </w:p>
              </w:txbxContent>
            </v:textbox>
          </v:rect>
        </w:pict>
      </w:r>
    </w:p>
    <w:p>
      <w:pPr>
        <w:rPr>
          <w:rFonts w:hint="default" w:ascii="Lucida Console" w:hAnsi="Lucida Console" w:cs="Lucida Console"/>
          <w:b/>
          <w:bCs/>
          <w:i w:val="0"/>
          <w:iCs w:val="0"/>
          <w:sz w:val="40"/>
          <w:szCs w:val="40"/>
          <w:lang w:val="en-US"/>
        </w:rPr>
      </w:pPr>
      <w:r>
        <w:rPr>
          <w:rFonts w:hint="default" w:ascii="Lucida Console" w:hAnsi="Lucida Console" w:cs="Lucida Console"/>
          <w:b/>
          <w:bCs/>
          <w:i w:val="0"/>
          <w:iCs w:val="0"/>
          <w:sz w:val="40"/>
          <w:szCs w:val="40"/>
          <w:lang w:val="en-US"/>
        </w:rPr>
        <w:t>REPORTED BY : TEAM NEXUS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u w:val="double"/>
          <w:lang w:val="en-US"/>
        </w:rPr>
      </w:pPr>
    </w:p>
    <w:p>
      <w:pPr>
        <w:jc w:val="center"/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  <w:t>_____PROBLEM STATEMENT_____</w:t>
      </w:r>
    </w:p>
    <w:p>
      <w:p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  <w:t>WE HAVE BROUGHT TO YOU THE NEXUS MUSIC WEB BASED APPLICATION.</w:t>
      </w: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  <w:t>LEADING APPLICATIONS CONTAINS ADS AND ARE REQUIRED PREMIUM WHICH CAN BE IRRITATING AT TIMES TO A USER</w:t>
      </w: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  <w:t>KEEPING IN MIND NEXUS IS CREATED.</w:t>
      </w: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  <w:t>NEXUS HERE ITSELF IS FREE AND SAME FOR ALL.</w:t>
      </w: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28"/>
          <w:szCs w:val="28"/>
          <w:u w:val="none"/>
          <w:lang w:val="en-US"/>
        </w:rPr>
        <w:t xml:space="preserve">                            </w:t>
      </w:r>
      <w:r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  <w:t>____REQUIREMENTS____</w:t>
      </w:r>
    </w:p>
    <w:p>
      <w:pPr>
        <w:jc w:val="left"/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</w:pPr>
    </w:p>
    <w:p>
      <w:pPr>
        <w:jc w:val="left"/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  <w:t>HARDWARE REQUIRED :</w:t>
      </w:r>
    </w:p>
    <w:p>
      <w:pPr>
        <w:jc w:val="left"/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Cascadia Code SemiBold" w:hAnsi="Cascadia Code SemiBold" w:eastAsia="Yu Gothic UI Semilight" w:cs="Cascadia Code SemiBold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Cascadia Code SemiBold" w:hAnsi="Cascadia Code SemiBold" w:eastAsia="Yu Gothic UI Semilight" w:cs="Cascadia Code SemiBold"/>
          <w:b w:val="0"/>
          <w:bCs w:val="0"/>
          <w:i w:val="0"/>
          <w:iCs w:val="0"/>
          <w:sz w:val="32"/>
          <w:szCs w:val="32"/>
          <w:u w:val="none"/>
          <w:lang w:val="en-US"/>
        </w:rPr>
        <w:t>SMART DEVICE THAT SUPPORTS INTERNET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Cascadia Code SemiBold" w:hAnsi="Cascadia Code SemiBold" w:eastAsia="Yu Gothic UI Semilight" w:cs="Cascadia Code SemiBold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Cascadia Code SemiBold" w:hAnsi="Cascadia Code SemiBold" w:eastAsia="Yu Gothic UI Semilight" w:cs="Cascadia Code SemiBold"/>
          <w:b w:val="0"/>
          <w:bCs w:val="0"/>
          <w:i w:val="0"/>
          <w:iCs w:val="0"/>
          <w:sz w:val="32"/>
          <w:szCs w:val="32"/>
          <w:u w:val="none"/>
          <w:lang w:val="en-US"/>
        </w:rPr>
        <w:t>INTERNET CONNECTIVITY</w:t>
      </w:r>
    </w:p>
    <w:p>
      <w:pPr>
        <w:numPr>
          <w:numId w:val="0"/>
        </w:numPr>
        <w:ind w:leftChars="0"/>
        <w:jc w:val="left"/>
        <w:rPr>
          <w:rFonts w:hint="default" w:ascii="Cascadia Code SemiBold" w:hAnsi="Cascadia Code SemiBold" w:eastAsia="Yu Gothic UI Semilight" w:cs="Cascadia Code SemiBold"/>
          <w:b w:val="0"/>
          <w:bCs w:val="0"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Arial Black" w:hAnsi="Arial Black" w:eastAsia="Yu Gothic UI Semilight" w:cs="Arial Black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  <w:t>SOFTWARE REQUIRED :</w:t>
      </w:r>
    </w:p>
    <w:p>
      <w:pPr>
        <w:numPr>
          <w:ilvl w:val="0"/>
          <w:numId w:val="2"/>
        </w:numPr>
        <w:ind w:leftChars="0"/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  <w:t xml:space="preserve">BROWSER </w:t>
      </w: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  <w:t xml:space="preserve">( BECAUSE NEXUS IS CURRENTLY SUPPORTS ONLY WEB PLATFORM ) </w:t>
      </w: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  <w:t>\</w:t>
      </w: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8"/>
          <w:szCs w:val="18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/>
          <w:bCs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Arial Black" w:hAnsi="Arial Black" w:eastAsia="Yu Gothic UI Semilight" w:cs="Arial Black"/>
          <w:b/>
          <w:bCs/>
          <w:i w:val="0"/>
          <w:iCs w:val="0"/>
          <w:sz w:val="36"/>
          <w:szCs w:val="36"/>
          <w:u w:val="none"/>
          <w:lang w:val="en-US"/>
        </w:rPr>
        <w:t>____TECHNOLOGIES USED____</w:t>
      </w: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/>
          <w:bCs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  <w:t>LANGUAGES USED:-</w:t>
      </w: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  <w:t>HTML , CSS , JAVASCRIPT</w:t>
      </w: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  <w:t>SOFTWARE USED :-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  <w:t>MICROSOFT VISUAL STUDIO CODE</w:t>
      </w: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  <w:t>FLUENTILA</w:t>
      </w: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/>
          <w:bCs/>
          <w:i w:val="0"/>
          <w:iCs w:val="0"/>
          <w:sz w:val="36"/>
          <w:szCs w:val="36"/>
          <w:u w:val="none"/>
          <w:lang w:val="en-US"/>
        </w:rPr>
        <w:t>ADOBE PHOTOSHOP</w:t>
      </w: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36"/>
          <w:szCs w:val="36"/>
          <w:u w:val="none"/>
          <w:lang w:val="en-US"/>
        </w:rPr>
        <w:t xml:space="preserve"> </w:t>
      </w: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___PROJECT DESCRIPTION___</w:t>
      </w: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drawing>
          <wp:inline distT="0" distB="0" distL="114300" distR="114300">
            <wp:extent cx="1390650" cy="2286635"/>
            <wp:effectExtent l="0" t="0" r="11430" b="14605"/>
            <wp:docPr id="2" name="Picture 2" descr="NEXUS P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EXUS PH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 xml:space="preserve"> </w:t>
      </w: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drawing>
          <wp:inline distT="0" distB="0" distL="114300" distR="114300">
            <wp:extent cx="3695065" cy="2078990"/>
            <wp:effectExtent l="0" t="0" r="8255" b="8890"/>
            <wp:docPr id="3" name="Picture 3" descr="NEXUS 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EXUS 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NEXUS MUSIC IS A WEB BASED APPLICATION THAT RUN SMOOTHLY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FREE OF COST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NO PREMIUM REQUIRED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TOTALLY ADD FREE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THIS IS CREATED WITH USING WEB DEVELOPMENT LANGUAGES LIKE HTML,CSS,JS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THIS APPLICATION CAN BE OPENED AND STREAMED IN ANY DEVICE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IRRESPECTIVE OF DEVICE’S DIMENSION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br w:type="textWrapping"/>
      </w: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CONTAINS ANIMATIONS AND CURENTLY WORKS ON DARK MODE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  <w:t>FUTURE UPDATES WOULD CONTAIN BUG FIXES AND IMPROVED PERFORMANCE.</w:t>
      </w:r>
    </w:p>
    <w:p>
      <w:pPr>
        <w:numPr>
          <w:numId w:val="0"/>
        </w:numPr>
        <w:jc w:val="left"/>
        <w:rPr>
          <w:rFonts w:hint="default" w:ascii="Lucida Console" w:hAnsi="Lucida Console" w:eastAsia="Yu Gothic UI Semilight" w:cs="Lucida Console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 w:val="0"/>
          <w:bCs w:val="0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 w:ascii="Arial Black" w:hAnsi="Arial Black" w:eastAsia="Yu Gothic UI Semilight" w:cs="Arial Black"/>
          <w:b w:val="0"/>
          <w:bCs w:val="0"/>
          <w:i w:val="0"/>
          <w:iCs w:val="0"/>
          <w:sz w:val="40"/>
          <w:szCs w:val="40"/>
          <w:u w:val="none"/>
          <w:lang w:val="en-US"/>
        </w:rPr>
        <w:t>___SCOPE___</w:t>
      </w: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 w:val="0"/>
          <w:bCs w:val="0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  <w:t>TEAM NEXUS HAVE ONLY ONE GOAL TO PROVIDE MAXIMUM PERFORMANCE AND LAG FREE ENVIRONMENT TO THE USER,</w:t>
      </w: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  <w:t>SIMPLISTIC USER INTERFACE MAKES IT LOOK CLEANER</w:t>
      </w: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  <w:t>FUTURE UPDATE WOULD INCLUDES EVEN ADJUSTABLE VIEW MODE</w:t>
      </w: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  <w:t>AND CAN BE ACCESSED ON INTERNET FROM ANYWHERE IN NEAR FUTURE WITH EVEN SEARCH OPTION TO WIDE RANGE OF SONGS //.</w:t>
      </w: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 w:val="0"/>
          <w:bCs w:val="0"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  <w:t>____CHALLENGES FACED____</w:t>
      </w: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/>
          <w:bCs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  <w:t>ANIMATION THE PLAY PAUSE BUTTON IN JS WAS A TASK THAT REALLY TOOK TIME , BECAUSE EVEN WITH A SMALLER CHANGE IN CODE WAS AFFECTING THE OUTPUT</w:t>
      </w: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6"/>
          <w:szCs w:val="16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16"/>
          <w:szCs w:val="16"/>
          <w:u w:val="none"/>
          <w:lang w:val="en-US"/>
        </w:rPr>
        <w:t>*THE GLITCH WAS LATER FIXED*</w:t>
      </w: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  <w:t>WERE NEW TO JS SO THINGS ARE DEFINATELY CHALLENGING TO US.</w:t>
      </w:r>
    </w:p>
    <w:p>
      <w:pPr>
        <w:numPr>
          <w:numId w:val="0"/>
        </w:numPr>
        <w:jc w:val="left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Arial Black" w:hAnsi="Arial Black" w:eastAsia="Yu Gothic UI Semilight" w:cs="Arial Black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 w:ascii="Arial Black" w:hAnsi="Arial Black" w:eastAsia="Yu Gothic UI Semilight" w:cs="Arial Black"/>
          <w:b/>
          <w:bCs/>
          <w:i w:val="0"/>
          <w:iCs w:val="0"/>
          <w:sz w:val="36"/>
          <w:szCs w:val="36"/>
          <w:u w:val="none"/>
          <w:lang w:val="en-US"/>
        </w:rPr>
        <w:t>____CONCLUSION____</w:t>
      </w: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  <w:t xml:space="preserve">AFTER CHALLENGES  </w:t>
      </w:r>
    </w:p>
    <w:p>
      <w:pPr>
        <w:numPr>
          <w:numId w:val="0"/>
        </w:numPr>
        <w:jc w:val="center"/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Yu Gothic UI Semilight" w:hAnsi="Yu Gothic UI Semilight" w:eastAsia="Yu Gothic UI Semilight" w:cs="Yu Gothic UI Semilight"/>
          <w:b/>
          <w:bCs/>
          <w:i w:val="0"/>
          <w:iCs w:val="0"/>
          <w:sz w:val="32"/>
          <w:szCs w:val="32"/>
          <w:u w:val="none"/>
          <w:lang w:val="en-US"/>
        </w:rPr>
        <w:t>AT THE END WE HAPPILY PRESENTING TO YOU THE</w:t>
      </w: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</w:pPr>
      <w:r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  <w:t xml:space="preserve"> NEXUS MUSIC</w:t>
      </w: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</w:pPr>
      <w:r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  <w:t xml:space="preserve">                         </w:t>
      </w:r>
      <w:r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  <w:drawing>
          <wp:inline distT="0" distB="0" distL="114300" distR="114300">
            <wp:extent cx="819785" cy="838200"/>
            <wp:effectExtent l="0" t="0" r="3175" b="0"/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6"/>
          <w:szCs w:val="56"/>
          <w:u w:val="none"/>
          <w:lang w:val="en-US"/>
        </w:rPr>
      </w:pPr>
      <w:r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6"/>
          <w:szCs w:val="56"/>
          <w:u w:val="none"/>
          <w:lang w:val="en-US"/>
        </w:rPr>
        <w:t>HAPPY NEXUS LIFE</w:t>
      </w: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6"/>
          <w:szCs w:val="56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6"/>
          <w:szCs w:val="56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6"/>
          <w:szCs w:val="56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</w:pPr>
      <w:r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24"/>
          <w:szCs w:val="24"/>
          <w:u w:val="none"/>
          <w:lang w:val="en-US"/>
        </w:rPr>
        <w:t xml:space="preserve">REGARDS TEAM NEXUS    </w:t>
      </w: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</w:pPr>
    </w:p>
    <w:p>
      <w:pPr>
        <w:numPr>
          <w:numId w:val="0"/>
        </w:numPr>
        <w:jc w:val="center"/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</w:pPr>
      <w:r>
        <w:rPr>
          <w:rFonts w:hint="default" w:ascii="Bahnschrift SemiBold" w:hAnsi="Bahnschrift SemiBold" w:eastAsia="Yu Gothic UI Semilight" w:cs="Bahnschrift SemiBold"/>
          <w:b/>
          <w:bCs/>
          <w:i w:val="0"/>
          <w:iCs w:val="0"/>
          <w:sz w:val="52"/>
          <w:szCs w:val="52"/>
          <w:u w:val="none"/>
          <w:lang w:val="en-US"/>
        </w:rPr>
        <w:t xml:space="preserve"> 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scadia Code ExtraLight">
    <w:panose1 w:val="020B0609020000020004"/>
    <w:charset w:val="00"/>
    <w:family w:val="auto"/>
    <w:pitch w:val="default"/>
    <w:sig w:usb0="A1002AFF" w:usb1="C000F9FB" w:usb2="00040028" w:usb3="00000000" w:csb0="600001FF" w:csb1="FFFF0000"/>
  </w:font>
  <w:font w:name="Cascadia Code SemiLight">
    <w:panose1 w:val="020B0609020000020004"/>
    <w:charset w:val="00"/>
    <w:family w:val="auto"/>
    <w:pitch w:val="default"/>
    <w:sig w:usb0="A1002AFF" w:usb1="C000F9FB" w:usb2="00040028" w:usb3="00000000" w:csb0="600001FF" w:csb1="FFFF0000"/>
  </w:font>
  <w:font w:name="Cascadia Mono Light">
    <w:panose1 w:val="020B0609020000020004"/>
    <w:charset w:val="00"/>
    <w:family w:val="auto"/>
    <w:pitch w:val="default"/>
    <w:sig w:usb0="A1002AFF" w:usb1="C000F9FB" w:usb2="00040028" w:usb3="00000000" w:csb0="600001FF" w:csb1="FFFF0000"/>
  </w:font>
  <w:font w:name="Cascadia Mono SemiLight">
    <w:panose1 w:val="020B0609020000020004"/>
    <w:charset w:val="00"/>
    <w:family w:val="auto"/>
    <w:pitch w:val="default"/>
    <w:sig w:usb0="A1002AFF" w:usb1="C000F9FB" w:usb2="00040028" w:usb3="00000000" w:csb0="6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HoloLens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scadia Mono">
    <w:panose1 w:val="020B0609020000020004"/>
    <w:charset w:val="00"/>
    <w:family w:val="auto"/>
    <w:pitch w:val="default"/>
    <w:sig w:usb0="A1002AFF" w:usb1="C000F9FB" w:usb2="00040028" w:usb3="00000000" w:csb0="600001FF" w:csb1="FFFF0000"/>
  </w:font>
  <w:font w:name="Cascadia Code SemiBold">
    <w:panose1 w:val="020B0609020000020004"/>
    <w:charset w:val="00"/>
    <w:family w:val="auto"/>
    <w:pitch w:val="default"/>
    <w:sig w:usb0="A1002AFF" w:usb1="C000F9FB" w:usb2="00040028" w:usb3="00000000" w:csb0="6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10720"/>
    <w:multiLevelType w:val="singleLevel"/>
    <w:tmpl w:val="80E1072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630F3EFB"/>
    <w:multiLevelType w:val="singleLevel"/>
    <w:tmpl w:val="630F3EF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attachedTemplate r:id="rId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0D1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theme="minorBidi"/>
      <w:kern w:val="2"/>
      <w:sz w:val="18"/>
      <w:lang/>
    </w:rPr>
  </w:style>
  <w:style w:type="paragraph" w:styleId="5">
    <w:name w:val="header"/>
    <w:basedOn w:val="1"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SimSun" w:cstheme="minorBidi"/>
      <w:kern w:val="2"/>
      <w:sz w:val="18"/>
      <w:lang/>
    </w:rPr>
  </w:style>
  <w:style w:type="character" w:customStyle="1" w:styleId="6">
    <w:name w:val="无间隔 Char"/>
    <w:basedOn w:val="2"/>
    <w:link w:val="7"/>
    <w:uiPriority w:val="0"/>
    <w:rPr>
      <w:rFonts w:hint="default" w:ascii="Times New Roman" w:hAnsi="Times New Roman" w:eastAsia="SimSun"/>
      <w:sz w:val="22"/>
    </w:rPr>
  </w:style>
  <w:style w:type="paragraph" w:customStyle="1" w:styleId="7">
    <w:name w:val="No Spacing"/>
    <w:link w:val="6"/>
    <w:uiPriority w:val="0"/>
    <w:rPr>
      <w:rFonts w:hint="default" w:ascii="Times New Roman" w:hAnsi="Times New Roman" w:eastAsia="SimSun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chq\Documents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</customSectProps>
  <customShpExts>
    <customShpInfo spid="_x0000_s1026" textRotate="1"/>
    <customShpInfo spid="_x0000_s1029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2021-12-14T16:40:00Z</dcterms:created>
  <dc:creator>20\ICS\056 Rudraakshya Chowdha</dc:creator>
  <cp:lastModifiedBy>20\ICS\056 Rudraakshya Chowdha</cp:lastModifiedBy>
  <dcterms:modified xsi:type="dcterms:W3CDTF">2021-12-14T17:38:52Z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0A6573A9DA354847B92C47400A24A7DE</vt:lpwstr>
  </property>
</Properties>
</file>